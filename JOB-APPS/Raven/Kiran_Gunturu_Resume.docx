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B499C" w14:textId="3E77334E" w:rsidR="00A508E9" w:rsidRDefault="00A508E9" w:rsidP="00AC69D8">
      <w:pPr>
        <w:pStyle w:val="Jobtitle"/>
        <w:spacing w:after="0"/>
        <w:ind w:right="28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bookmarkEnd w:id="0"/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Kiran Gunturu</w:t>
      </w:r>
      <w:r w:rsidR="000C1D5E">
        <w:rPr>
          <w:rFonts w:ascii="Arial" w:hAnsi="Arial" w:cs="Arial"/>
          <w:b/>
          <w:color w:val="000000" w:themeColor="text1"/>
          <w:sz w:val="20"/>
          <w:szCs w:val="20"/>
        </w:rPr>
        <w:t xml:space="preserve"> | </w:t>
      </w:r>
      <w:hyperlink r:id="rId10" w:history="1">
        <w:r w:rsidR="000C1D5E" w:rsidRPr="005115DA">
          <w:rPr>
            <w:rStyle w:val="Hyperlink"/>
            <w:rFonts w:ascii="Arial" w:hAnsi="Arial" w:cs="Arial"/>
            <w:b/>
            <w:sz w:val="20"/>
            <w:szCs w:val="20"/>
          </w:rPr>
          <w:t>Kiran.gntdm@gmail.com</w:t>
        </w:r>
      </w:hyperlink>
      <w:r w:rsidR="000C1D5E">
        <w:rPr>
          <w:rFonts w:ascii="Arial" w:hAnsi="Arial" w:cs="Arial"/>
          <w:b/>
          <w:color w:val="000000" w:themeColor="text1"/>
          <w:sz w:val="20"/>
          <w:szCs w:val="20"/>
        </w:rPr>
        <w:t xml:space="preserve"> | 603-218-9096</w:t>
      </w:r>
    </w:p>
    <w:p w14:paraId="7DF80256" w14:textId="0F6F63AC" w:rsidR="000C1D5E" w:rsidRPr="00AC69D8" w:rsidRDefault="000C1D5E" w:rsidP="00AC69D8">
      <w:pPr>
        <w:pStyle w:val="Jobtitle"/>
        <w:spacing w:after="0"/>
        <w:ind w:right="28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Senior Data Engineer</w:t>
      </w:r>
    </w:p>
    <w:p w14:paraId="4C25FBEC" w14:textId="77777777" w:rsidR="00A508E9" w:rsidRPr="00AC69D8" w:rsidRDefault="00A508E9" w:rsidP="00AC69D8">
      <w:pPr>
        <w:pStyle w:val="Jobtitle"/>
        <w:spacing w:after="0"/>
        <w:ind w:right="28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34F5699" w14:textId="5DF583FD" w:rsidR="00A508E9" w:rsidRPr="00AC69D8" w:rsidRDefault="005C24A5" w:rsidP="00AC69D8">
      <w:pPr>
        <w:pStyle w:val="Jobtitle"/>
        <w:spacing w:after="0"/>
        <w:ind w:right="28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Professional 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>Summary:</w:t>
      </w:r>
    </w:p>
    <w:p w14:paraId="0DB5F95E" w14:textId="77777777" w:rsidR="005C24A5" w:rsidRPr="00AC69D8" w:rsidRDefault="00A508E9" w:rsidP="00AC69D8">
      <w:pPr>
        <w:pStyle w:val="Jobtitle"/>
        <w:numPr>
          <w:ilvl w:val="0"/>
          <w:numId w:val="28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Organized and dependable candidate successful at managing multiple priorities with a positive attitude. </w:t>
      </w:r>
    </w:p>
    <w:p w14:paraId="0EAE304B" w14:textId="192C4D3D" w:rsidR="00A508E9" w:rsidRPr="00AC69D8" w:rsidRDefault="00A508E9" w:rsidP="00AC69D8">
      <w:pPr>
        <w:pStyle w:val="Jobtitle"/>
        <w:numPr>
          <w:ilvl w:val="0"/>
          <w:numId w:val="28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Willingness to take on added responsibilities to meet team goals.</w:t>
      </w:r>
    </w:p>
    <w:p w14:paraId="6174C2BE" w14:textId="77777777" w:rsidR="00FA439C" w:rsidRPr="00AC69D8" w:rsidRDefault="00FA439C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69B4E67" w14:textId="77777777" w:rsidR="00FA439C" w:rsidRPr="00AC69D8" w:rsidRDefault="00FA439C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Education:</w:t>
      </w:r>
    </w:p>
    <w:p w14:paraId="5F1B7359" w14:textId="438B9A3F" w:rsidR="00FA439C" w:rsidRPr="00AC69D8" w:rsidRDefault="00FA439C" w:rsidP="00AC69D8">
      <w:pPr>
        <w:pStyle w:val="Jobtitle"/>
        <w:numPr>
          <w:ilvl w:val="0"/>
          <w:numId w:val="29"/>
        </w:numPr>
        <w:tabs>
          <w:tab w:val="right" w:pos="10773"/>
        </w:tabs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Southern New Hampshire University - Hooksett, NH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5C24A5" w:rsidRPr="00AC69D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color w:val="000000" w:themeColor="text1"/>
          <w:sz w:val="20"/>
          <w:szCs w:val="20"/>
        </w:rPr>
        <w:tab/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>Jan</w:t>
      </w:r>
      <w:r w:rsidR="005C24A5" w:rsidRPr="00AC69D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>2015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Apr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2016</w:t>
      </w:r>
    </w:p>
    <w:p w14:paraId="24EA924B" w14:textId="4BAC42DE" w:rsidR="005C24A5" w:rsidRPr="00AC69D8" w:rsidRDefault="00FA439C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Master of Science: Information Technology</w:t>
      </w:r>
    </w:p>
    <w:p w14:paraId="1CF526CF" w14:textId="29CC9F6C" w:rsidR="005C24A5" w:rsidRPr="00AC69D8" w:rsidRDefault="005C24A5" w:rsidP="00AC69D8">
      <w:pPr>
        <w:pStyle w:val="Jobtitle"/>
        <w:numPr>
          <w:ilvl w:val="0"/>
          <w:numId w:val="29"/>
        </w:numPr>
        <w:tabs>
          <w:tab w:val="right" w:pos="10773"/>
        </w:tabs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Jawaharlal Nehru Technological University, Kakinada, India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ab/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2012</w:t>
      </w:r>
    </w:p>
    <w:p w14:paraId="019A12D0" w14:textId="273A5180" w:rsidR="005C24A5" w:rsidRPr="00AC69D8" w:rsidRDefault="005C24A5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Bachelors in Electrical, Electronics and communication Engineering </w:t>
      </w:r>
    </w:p>
    <w:p w14:paraId="0D3A317E" w14:textId="77777777" w:rsidR="005C24A5" w:rsidRPr="00AC69D8" w:rsidRDefault="005C24A5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FF9218C" w14:textId="77777777" w:rsidR="00FA439C" w:rsidRPr="00AC69D8" w:rsidRDefault="00FA439C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Certifications:</w:t>
      </w:r>
    </w:p>
    <w:p w14:paraId="6388A424" w14:textId="401D0D28" w:rsidR="00FA439C" w:rsidRPr="00AC69D8" w:rsidRDefault="00FA439C" w:rsidP="00AC69D8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AWS Certified Solutions Architect Professional </w:t>
      </w:r>
      <w:r w:rsidR="00647FE4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Jan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2021</w:t>
      </w:r>
    </w:p>
    <w:p w14:paraId="0C0DE055" w14:textId="77777777" w:rsidR="00FA439C" w:rsidRPr="00AC69D8" w:rsidRDefault="00FA439C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(https://www.credly.com/badges/53bb8a9a-5a9f-4cca-aea1- e8cb6e002590/public_url)</w:t>
      </w:r>
    </w:p>
    <w:p w14:paraId="0B63DBE6" w14:textId="5C47696E" w:rsidR="00FA439C" w:rsidRPr="00AC69D8" w:rsidRDefault="00FA439C" w:rsidP="00AC69D8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SnowPro Core Certification - </w:t>
      </w:r>
      <w:r w:rsidR="00AC69D8" w:rsidRPr="00AC69D8">
        <w:rPr>
          <w:rFonts w:ascii="Arial" w:hAnsi="Arial" w:cs="Arial"/>
          <w:b/>
          <w:color w:val="000000" w:themeColor="text1"/>
          <w:sz w:val="20"/>
          <w:szCs w:val="20"/>
        </w:rPr>
        <w:t>Snowflake</w:t>
      </w:r>
      <w:r w:rsidR="00647FE4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Jan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2022</w:t>
      </w:r>
    </w:p>
    <w:p w14:paraId="10F7B0D1" w14:textId="77777777" w:rsidR="00FA439C" w:rsidRPr="00AC69D8" w:rsidRDefault="00FA439C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(https://www.credly.com/badges/358f27cd-b93c-4571-b29f- 38d68cb24e7f/public_url)</w:t>
      </w:r>
    </w:p>
    <w:p w14:paraId="0947067D" w14:textId="288FDB4A" w:rsidR="00FA439C" w:rsidRPr="00AC69D8" w:rsidRDefault="00FA439C" w:rsidP="00AC69D8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SQL Advanced - </w:t>
      </w:r>
      <w:r w:rsidR="00AC69D8" w:rsidRPr="00AC69D8">
        <w:rPr>
          <w:rFonts w:ascii="Arial" w:hAnsi="Arial" w:cs="Arial"/>
          <w:b/>
          <w:color w:val="000000" w:themeColor="text1"/>
          <w:sz w:val="20"/>
          <w:szCs w:val="20"/>
        </w:rPr>
        <w:t>Hacker Rank</w:t>
      </w:r>
      <w:r w:rsidR="00647FE4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Jul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2022</w:t>
      </w:r>
    </w:p>
    <w:p w14:paraId="0A5C3F68" w14:textId="534794D1" w:rsidR="00FA439C" w:rsidRPr="00AC69D8" w:rsidRDefault="00FA439C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(https://www.hackerrank.com/certificates/a7e326db7110)</w:t>
      </w:r>
    </w:p>
    <w:p w14:paraId="4B7F6392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11BA5F6" w14:textId="6D32491C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Skills:</w:t>
      </w:r>
    </w:p>
    <w:p w14:paraId="4CBACAF9" w14:textId="6F7F1785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Hadoop Data Ingestion using ETL Tools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(Pyspark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, Sqoop)</w:t>
      </w:r>
    </w:p>
    <w:p w14:paraId="35098EFF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Database (Oracle, Hive, Microsoft SQL Server) </w:t>
      </w:r>
    </w:p>
    <w:p w14:paraId="4ABF8CA0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Unix Shell Scripting, Python</w:t>
      </w:r>
    </w:p>
    <w:p w14:paraId="3182B49C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Informatica Power Center 10.5, IICS</w:t>
      </w:r>
    </w:p>
    <w:p w14:paraId="7E57A061" w14:textId="5EC260FF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Amazon Web Services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(Glue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, Athena, Boto3, Redshift, SQS, S3, Lambda, Cloud Watch, Secrets Manager, EMR)</w:t>
      </w:r>
    </w:p>
    <w:p w14:paraId="02B0B608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Jira, Putty, ServiceNow, Confluence, Toad, SQL Developer</w:t>
      </w:r>
    </w:p>
    <w:p w14:paraId="50441012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Version Control (SVN, Bit Bucket) </w:t>
      </w:r>
    </w:p>
    <w:p w14:paraId="5E296119" w14:textId="1AB1312A" w:rsidR="00A508E9" w:rsidRPr="00AC69D8" w:rsidRDefault="00AC69D8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Snowflake</w:t>
      </w:r>
    </w:p>
    <w:p w14:paraId="747EF5C3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Scheduling (Active Batch, Oozie)</w:t>
      </w:r>
    </w:p>
    <w:p w14:paraId="45A73971" w14:textId="3B2F4E6E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File Systems (HDFS, Orc, Avro, Parquet</w:t>
      </w:r>
      <w:r w:rsidR="00AC69D8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3B538AC7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Spark &amp; Hive Optimization</w:t>
      </w:r>
    </w:p>
    <w:p w14:paraId="0EFFCF42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Dimensional Modelling - Schema Designing</w:t>
      </w:r>
    </w:p>
    <w:p w14:paraId="06BEDE16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9B5854F" w14:textId="5278476D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Professional Experience:</w:t>
      </w:r>
    </w:p>
    <w:p w14:paraId="33C7E4FE" w14:textId="6436A528" w:rsidR="00A508E9" w:rsidRPr="00AC69D8" w:rsidRDefault="003074BF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NPV Staffing LLC, Chicago, IL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>May 2017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Current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</w:p>
    <w:p w14:paraId="16A8AE15" w14:textId="142124B8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Senior </w:t>
      </w:r>
      <w:r w:rsidR="003074BF">
        <w:rPr>
          <w:rFonts w:ascii="Arial" w:hAnsi="Arial" w:cs="Arial"/>
          <w:b/>
          <w:color w:val="000000" w:themeColor="text1"/>
          <w:sz w:val="20"/>
          <w:szCs w:val="20"/>
        </w:rPr>
        <w:t>Informatica Developer</w:t>
      </w:r>
    </w:p>
    <w:p w14:paraId="602B0BE2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Extensively used PySpark UDFs and pandas to process and transform Data. Developed PySpark programs to perform data transformations, creating data frames and running SparkSQL.</w:t>
      </w:r>
    </w:p>
    <w:p w14:paraId="6E73B60A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Established coding and design strategies to optimize long running spark jobs.</w:t>
      </w:r>
    </w:p>
    <w:p w14:paraId="681B8EC6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with Hive SQL and optimization techniques to improve data processing and retrieving. Used Hive Partitioning and bucketing to optimize performance.</w:t>
      </w:r>
    </w:p>
    <w:p w14:paraId="04412690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working Sqoop scripts to ingest data from HDFS to RDBMS and from RDBMS to Hive.</w:t>
      </w:r>
    </w:p>
    <w:p w14:paraId="5271139D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Handled closed to 1 Billion records while extracting from Oracle to Big Data Hive.</w:t>
      </w:r>
    </w:p>
    <w:p w14:paraId="570A5BCE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Several Informatica mappings, workflows to ingest data to Oracle.</w:t>
      </w:r>
    </w:p>
    <w:p w14:paraId="4370CBA5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Data Ingestion framework to load the survey and transaction data from snowflake to apache hive using spark jdbc.</w:t>
      </w:r>
    </w:p>
    <w:p w14:paraId="594162AA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AWS Lambda functions in Python to process and load messages from AWS SQS to S3.</w:t>
      </w:r>
    </w:p>
    <w:p w14:paraId="3C72F8E9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working closely with Data Scientists to make Machine Learning code production ready.</w:t>
      </w:r>
    </w:p>
    <w:p w14:paraId="21C3E4BA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loading the data from AWS S3 to Snowflake.</w:t>
      </w:r>
    </w:p>
    <w:p w14:paraId="732A847D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129B635" w14:textId="1457BC06" w:rsidR="00A508E9" w:rsidRPr="00AC69D8" w:rsidRDefault="006172E5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Squillion Systems LLC, </w:t>
      </w:r>
      <w:r w:rsidR="00D705A8">
        <w:rPr>
          <w:rFonts w:ascii="Arial" w:hAnsi="Arial" w:cs="Arial"/>
          <w:b/>
          <w:color w:val="000000" w:themeColor="text1"/>
          <w:sz w:val="20"/>
          <w:szCs w:val="20"/>
        </w:rPr>
        <w:t>Portsmouth, NH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>May 2016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BC0784">
        <w:rPr>
          <w:rFonts w:ascii="Arial" w:hAnsi="Arial" w:cs="Arial"/>
          <w:b/>
          <w:color w:val="000000" w:themeColor="text1"/>
          <w:sz w:val="20"/>
          <w:szCs w:val="20"/>
        </w:rPr>
        <w:t>Apr 2017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</w:p>
    <w:p w14:paraId="05381DEB" w14:textId="1AF6C42C" w:rsidR="00A508E9" w:rsidRPr="00AC69D8" w:rsidRDefault="006172E5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Data Analyst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- Data Engineering   </w:t>
      </w:r>
    </w:p>
    <w:p w14:paraId="45909E64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Involved in business requirement analysis, architectural design, planning, logic design, Project orchestration and development</w:t>
      </w:r>
    </w:p>
    <w:p w14:paraId="7FD21926" w14:textId="77777777" w:rsidR="00FA439C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Experience in converting SSIS packages to Teradata stored procedures. </w:t>
      </w:r>
    </w:p>
    <w:p w14:paraId="58194D8D" w14:textId="3A1BD3D2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Implemented Orchestration integrating stored procedures, PC mappings and Active Batch.</w:t>
      </w:r>
    </w:p>
    <w:p w14:paraId="5DC0F14A" w14:textId="29B6C1D1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Implemented Web scrapping using python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beautiful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soap and Ingested data into SQL server</w:t>
      </w:r>
    </w:p>
    <w:p w14:paraId="4DF58045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lastRenderedPageBreak/>
        <w:t>Worked extensively on Informatica Power in building ETL process to load Data marts</w:t>
      </w:r>
    </w:p>
    <w:p w14:paraId="5E46AF7B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Implemented different Informatica mappings to support data loads like SCD-2 and Delta loads.</w:t>
      </w:r>
    </w:p>
    <w:p w14:paraId="58C6E869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Extracted data from flat files and other RDBMS databases into staging area and populated onto Data warehouse.</w:t>
      </w:r>
    </w:p>
    <w:p w14:paraId="61CEDF1B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mappings to load into staging tables and then to Dimensions and Facts.</w:t>
      </w:r>
    </w:p>
    <w:p w14:paraId="5851FC47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C481817" w14:textId="104DF236" w:rsidR="00A508E9" w:rsidRPr="00AC69D8" w:rsidRDefault="00A17782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Net Orbit Inc, Tempe, AZ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FA439C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    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EF1202">
        <w:rPr>
          <w:rFonts w:ascii="Arial" w:hAnsi="Arial" w:cs="Arial"/>
          <w:b/>
          <w:color w:val="000000" w:themeColor="text1"/>
          <w:sz w:val="20"/>
          <w:szCs w:val="20"/>
        </w:rPr>
        <w:t>Apr 2016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–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EF1202">
        <w:rPr>
          <w:rFonts w:ascii="Arial" w:hAnsi="Arial" w:cs="Arial"/>
          <w:b/>
          <w:color w:val="000000" w:themeColor="text1"/>
          <w:sz w:val="20"/>
          <w:szCs w:val="20"/>
        </w:rPr>
        <w:t>May 2016</w:t>
      </w:r>
    </w:p>
    <w:p w14:paraId="54D12490" w14:textId="07C742FB" w:rsidR="00A508E9" w:rsidRPr="00AC69D8" w:rsidRDefault="00A17782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Programmer Analyst Trainee</w:t>
      </w:r>
    </w:p>
    <w:p w14:paraId="76748BF7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Designed, Developed and Test ETL Mappings, Maplets, Workflows, Worklets using Informatica Power center 9.x</w:t>
      </w:r>
    </w:p>
    <w:p w14:paraId="702A72E5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Worked in fast paced environment, under minimal supervision providing technical guidance to team members</w:t>
      </w:r>
    </w:p>
    <w:p w14:paraId="2786B840" w14:textId="330E4A56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Implemented ETL frameworks to handle IBM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Watson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data and ingest the same into SQL Server for Voice services reporting</w:t>
      </w:r>
    </w:p>
    <w:p w14:paraId="765728DE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Responsible for database schema design, extensive T-SQL development, integration testing and other projects that may be necessary to help team achieve their goals</w:t>
      </w:r>
    </w:p>
    <w:p w14:paraId="08C7C0A4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Working closely with Onshore and offshore application development leads ETL Mappings, Maplets, Workflows, Worklets using Informatica Power center 9.x</w:t>
      </w:r>
    </w:p>
    <w:p w14:paraId="72360DF2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Identify efficiencies and ways to improve design and development processes</w:t>
      </w:r>
    </w:p>
    <w:p w14:paraId="1EC1E9DD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Identify ways to increase efficiency of production support - Find solutions that allow operations to better do their job without involving development resource time</w:t>
      </w:r>
    </w:p>
    <w:p w14:paraId="10357AF6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Performed various test cases to validate pre and post loads.</w:t>
      </w:r>
    </w:p>
    <w:p w14:paraId="6EBAE144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260ECDC" w14:textId="287E0AA7" w:rsidR="00A508E9" w:rsidRPr="00AC69D8" w:rsidRDefault="006F539D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Squillion Soft Limited, Bengaluru, India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>Nov 2013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Dec 2014</w:t>
      </w:r>
    </w:p>
    <w:p w14:paraId="2B6B70D7" w14:textId="10C6C6D7" w:rsidR="00A508E9" w:rsidRPr="00AC69D8" w:rsidRDefault="006F539D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Testing Engineer</w:t>
      </w:r>
    </w:p>
    <w:p w14:paraId="53D4B56E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Involved in requirements gathering and complete life cycle of project. </w:t>
      </w:r>
    </w:p>
    <w:p w14:paraId="2241282F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Worked on Informatica client tools - source analyzer, warehouse designer, transformation developer, mapping designer, workflow designer and task developer.</w:t>
      </w:r>
    </w:p>
    <w:p w14:paraId="38AF6A24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loading data into different targets from various source systems like Oracle database, flat files, xml files etc. Into staging table and then to target database.</w:t>
      </w:r>
    </w:p>
    <w:p w14:paraId="3C87C377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shell scripts to support data load using Informatica Power Center.</w:t>
      </w:r>
    </w:p>
    <w:p w14:paraId="3F6284A5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Improved performance to several long running jobs in production </w:t>
      </w:r>
    </w:p>
    <w:p w14:paraId="418794AB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Extensively used several transformations in power center to transform data to implement all business logics.</w:t>
      </w:r>
    </w:p>
    <w:p w14:paraId="3843090E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EBF2CC2" w14:textId="24CC8734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Accomplishments</w:t>
      </w:r>
      <w:r w:rsidR="00FA439C" w:rsidRPr="00AC69D8">
        <w:rPr>
          <w:rFonts w:ascii="Arial" w:hAnsi="Arial" w:cs="Arial"/>
          <w:b/>
          <w:color w:val="000000" w:themeColor="text1"/>
          <w:sz w:val="20"/>
          <w:szCs w:val="20"/>
        </w:rPr>
        <w:t>:</w:t>
      </w:r>
    </w:p>
    <w:p w14:paraId="0725040B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Q4 JDC Group - Nashville Consultant of the Quarter.</w:t>
      </w:r>
    </w:p>
    <w:p w14:paraId="3218CD53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C89ACE2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8BA6219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5226A2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7A0EE9E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85760B7" w14:textId="25D9687D" w:rsidR="008709F1" w:rsidRPr="00AC69D8" w:rsidRDefault="008709F1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8709F1" w:rsidRPr="00AC69D8" w:rsidSect="001B5B0A">
      <w:footerReference w:type="default" r:id="rId11"/>
      <w:pgSz w:w="12240" w:h="15840" w:code="1"/>
      <w:pgMar w:top="720" w:right="720" w:bottom="720" w:left="720" w:header="1253" w:footer="8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D319C" w14:textId="77777777" w:rsidR="004D50DB" w:rsidRDefault="004D50DB" w:rsidP="00F10ED2">
      <w:r>
        <w:separator/>
      </w:r>
    </w:p>
  </w:endnote>
  <w:endnote w:type="continuationSeparator" w:id="0">
    <w:p w14:paraId="11F52297" w14:textId="77777777" w:rsidR="004D50DB" w:rsidRDefault="004D50DB" w:rsidP="00F10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Calibri"/>
    <w:charset w:val="00"/>
    <w:family w:val="auto"/>
    <w:pitch w:val="variable"/>
    <w:sig w:usb0="A00002FF" w:usb1="5000205B" w:usb2="00000002" w:usb3="00000000" w:csb0="0000000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027B9" w14:textId="02BEB2E2" w:rsidR="00401FB7" w:rsidRPr="00285C95" w:rsidRDefault="00401FB7" w:rsidP="00285C95">
    <w:pPr>
      <w:spacing w:after="0"/>
      <w:ind w:right="-2699"/>
      <w:jc w:val="center"/>
      <w:rPr>
        <w:rFonts w:eastAsia="Times New Roman" w:cs="Times New Roman"/>
        <w:color w:val="71758A" w:themeColor="accent6"/>
        <w:sz w:val="20"/>
        <w:szCs w:val="20"/>
        <w:lang w:val="en-US"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3BBB6" w14:textId="77777777" w:rsidR="004D50DB" w:rsidRDefault="004D50DB" w:rsidP="00F10ED2">
      <w:r>
        <w:separator/>
      </w:r>
    </w:p>
  </w:footnote>
  <w:footnote w:type="continuationSeparator" w:id="0">
    <w:p w14:paraId="51F686D3" w14:textId="77777777" w:rsidR="004D50DB" w:rsidRDefault="004D50DB" w:rsidP="00F10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76F"/>
    <w:multiLevelType w:val="hybridMultilevel"/>
    <w:tmpl w:val="D47AC8E8"/>
    <w:lvl w:ilvl="0" w:tplc="DF9AD1C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208DD"/>
    <w:multiLevelType w:val="hybridMultilevel"/>
    <w:tmpl w:val="579ED014"/>
    <w:lvl w:ilvl="0" w:tplc="18364CF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131B60"/>
    <w:multiLevelType w:val="hybridMultilevel"/>
    <w:tmpl w:val="AC8CEE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97EE2"/>
    <w:multiLevelType w:val="hybridMultilevel"/>
    <w:tmpl w:val="B896CECA"/>
    <w:lvl w:ilvl="0" w:tplc="57B4F5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860674">
      <w:numFmt w:val="bullet"/>
      <w:lvlText w:val="•"/>
      <w:lvlJc w:val="left"/>
      <w:pPr>
        <w:ind w:left="1440" w:hanging="720"/>
      </w:pPr>
      <w:rPr>
        <w:rFonts w:ascii="Arial" w:eastAsiaTheme="minorEastAsia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43A4F"/>
    <w:multiLevelType w:val="hybridMultilevel"/>
    <w:tmpl w:val="6A8864AE"/>
    <w:lvl w:ilvl="0" w:tplc="83C0CFC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E7F19"/>
    <w:multiLevelType w:val="hybridMultilevel"/>
    <w:tmpl w:val="7996DC94"/>
    <w:lvl w:ilvl="0" w:tplc="0F7A31AE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825E1"/>
    <w:multiLevelType w:val="hybridMultilevel"/>
    <w:tmpl w:val="D6BC81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D71E91"/>
    <w:multiLevelType w:val="hybridMultilevel"/>
    <w:tmpl w:val="AB1E312E"/>
    <w:lvl w:ilvl="0" w:tplc="C3A6457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A2700A"/>
    <w:multiLevelType w:val="hybridMultilevel"/>
    <w:tmpl w:val="F7182002"/>
    <w:lvl w:ilvl="0" w:tplc="534CF67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F7EA3"/>
    <w:multiLevelType w:val="hybridMultilevel"/>
    <w:tmpl w:val="00FE5EC0"/>
    <w:lvl w:ilvl="0" w:tplc="2B4431F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61550"/>
    <w:multiLevelType w:val="hybridMultilevel"/>
    <w:tmpl w:val="A552A8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4B70F8"/>
    <w:multiLevelType w:val="hybridMultilevel"/>
    <w:tmpl w:val="3C4475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1074F4"/>
    <w:multiLevelType w:val="hybridMultilevel"/>
    <w:tmpl w:val="1AFEF7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3A19CA"/>
    <w:multiLevelType w:val="hybridMultilevel"/>
    <w:tmpl w:val="290E71D2"/>
    <w:lvl w:ilvl="0" w:tplc="FA1474E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A1AA9"/>
    <w:multiLevelType w:val="hybridMultilevel"/>
    <w:tmpl w:val="DE5AA7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3F357C"/>
    <w:multiLevelType w:val="hybridMultilevel"/>
    <w:tmpl w:val="3FE225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00A92"/>
    <w:multiLevelType w:val="hybridMultilevel"/>
    <w:tmpl w:val="4B5A2A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E52D85"/>
    <w:multiLevelType w:val="hybridMultilevel"/>
    <w:tmpl w:val="FF4EE918"/>
    <w:lvl w:ilvl="0" w:tplc="56021D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E957351"/>
    <w:multiLevelType w:val="hybridMultilevel"/>
    <w:tmpl w:val="85EC1416"/>
    <w:lvl w:ilvl="0" w:tplc="1FB2688A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B1CD0"/>
    <w:multiLevelType w:val="hybridMultilevel"/>
    <w:tmpl w:val="0BF05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6A1C55"/>
    <w:multiLevelType w:val="hybridMultilevel"/>
    <w:tmpl w:val="583EC8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FA1AA7"/>
    <w:multiLevelType w:val="hybridMultilevel"/>
    <w:tmpl w:val="5868E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5D435B"/>
    <w:multiLevelType w:val="hybridMultilevel"/>
    <w:tmpl w:val="7C485B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201695"/>
    <w:multiLevelType w:val="hybridMultilevel"/>
    <w:tmpl w:val="FB08052C"/>
    <w:lvl w:ilvl="0" w:tplc="7784697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8622A"/>
    <w:multiLevelType w:val="hybridMultilevel"/>
    <w:tmpl w:val="873EC5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C2499D"/>
    <w:multiLevelType w:val="hybridMultilevel"/>
    <w:tmpl w:val="BE20703A"/>
    <w:lvl w:ilvl="0" w:tplc="F7982D4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B06F9"/>
    <w:multiLevelType w:val="hybridMultilevel"/>
    <w:tmpl w:val="52169B90"/>
    <w:lvl w:ilvl="0" w:tplc="59F2F3E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344659"/>
    <w:multiLevelType w:val="hybridMultilevel"/>
    <w:tmpl w:val="354C17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2C6E2C"/>
    <w:multiLevelType w:val="hybridMultilevel"/>
    <w:tmpl w:val="AA2AA5D4"/>
    <w:lvl w:ilvl="0" w:tplc="338E2CC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3"/>
  </w:num>
  <w:num w:numId="4">
    <w:abstractNumId w:val="17"/>
  </w:num>
  <w:num w:numId="5">
    <w:abstractNumId w:val="7"/>
  </w:num>
  <w:num w:numId="6">
    <w:abstractNumId w:val="0"/>
  </w:num>
  <w:num w:numId="7">
    <w:abstractNumId w:val="25"/>
  </w:num>
  <w:num w:numId="8">
    <w:abstractNumId w:val="8"/>
  </w:num>
  <w:num w:numId="9">
    <w:abstractNumId w:val="26"/>
  </w:num>
  <w:num w:numId="10">
    <w:abstractNumId w:val="28"/>
  </w:num>
  <w:num w:numId="11">
    <w:abstractNumId w:val="5"/>
  </w:num>
  <w:num w:numId="12">
    <w:abstractNumId w:val="13"/>
  </w:num>
  <w:num w:numId="13">
    <w:abstractNumId w:val="18"/>
  </w:num>
  <w:num w:numId="14">
    <w:abstractNumId w:val="4"/>
  </w:num>
  <w:num w:numId="15">
    <w:abstractNumId w:val="9"/>
  </w:num>
  <w:num w:numId="16">
    <w:abstractNumId w:val="24"/>
  </w:num>
  <w:num w:numId="17">
    <w:abstractNumId w:val="12"/>
  </w:num>
  <w:num w:numId="18">
    <w:abstractNumId w:val="2"/>
  </w:num>
  <w:num w:numId="19">
    <w:abstractNumId w:val="15"/>
  </w:num>
  <w:num w:numId="20">
    <w:abstractNumId w:val="27"/>
  </w:num>
  <w:num w:numId="21">
    <w:abstractNumId w:val="6"/>
  </w:num>
  <w:num w:numId="22">
    <w:abstractNumId w:val="10"/>
  </w:num>
  <w:num w:numId="23">
    <w:abstractNumId w:val="14"/>
  </w:num>
  <w:num w:numId="24">
    <w:abstractNumId w:val="22"/>
  </w:num>
  <w:num w:numId="25">
    <w:abstractNumId w:val="11"/>
  </w:num>
  <w:num w:numId="26">
    <w:abstractNumId w:val="16"/>
  </w:num>
  <w:num w:numId="27">
    <w:abstractNumId w:val="20"/>
  </w:num>
  <w:num w:numId="28">
    <w:abstractNumId w:val="19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hideSpellingErrors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772"/>
    <w:rsid w:val="0005354E"/>
    <w:rsid w:val="0008655A"/>
    <w:rsid w:val="000C1D5E"/>
    <w:rsid w:val="000F6B1F"/>
    <w:rsid w:val="001225EB"/>
    <w:rsid w:val="00160AF7"/>
    <w:rsid w:val="001710EA"/>
    <w:rsid w:val="001B3FB5"/>
    <w:rsid w:val="001B5B0A"/>
    <w:rsid w:val="00223C60"/>
    <w:rsid w:val="00285C95"/>
    <w:rsid w:val="003074BF"/>
    <w:rsid w:val="00330AE2"/>
    <w:rsid w:val="00352A4B"/>
    <w:rsid w:val="00353C39"/>
    <w:rsid w:val="003555A8"/>
    <w:rsid w:val="00362304"/>
    <w:rsid w:val="00370F26"/>
    <w:rsid w:val="003E56CE"/>
    <w:rsid w:val="003E5848"/>
    <w:rsid w:val="00401FB7"/>
    <w:rsid w:val="004038AC"/>
    <w:rsid w:val="00422B5D"/>
    <w:rsid w:val="00425585"/>
    <w:rsid w:val="004C000E"/>
    <w:rsid w:val="004D50DB"/>
    <w:rsid w:val="00504DF1"/>
    <w:rsid w:val="00547F23"/>
    <w:rsid w:val="005C24A5"/>
    <w:rsid w:val="005E2039"/>
    <w:rsid w:val="006172E5"/>
    <w:rsid w:val="00647FE4"/>
    <w:rsid w:val="0069660D"/>
    <w:rsid w:val="006C79B4"/>
    <w:rsid w:val="006F539D"/>
    <w:rsid w:val="007B7833"/>
    <w:rsid w:val="007C150D"/>
    <w:rsid w:val="00865013"/>
    <w:rsid w:val="008709F1"/>
    <w:rsid w:val="008C3BD6"/>
    <w:rsid w:val="008D7B20"/>
    <w:rsid w:val="008F1392"/>
    <w:rsid w:val="00946344"/>
    <w:rsid w:val="00992F35"/>
    <w:rsid w:val="00A17782"/>
    <w:rsid w:val="00A508E9"/>
    <w:rsid w:val="00AC69D8"/>
    <w:rsid w:val="00AE284A"/>
    <w:rsid w:val="00B158AF"/>
    <w:rsid w:val="00BC0784"/>
    <w:rsid w:val="00C05772"/>
    <w:rsid w:val="00C07BE1"/>
    <w:rsid w:val="00C24D8A"/>
    <w:rsid w:val="00C83186"/>
    <w:rsid w:val="00CD303E"/>
    <w:rsid w:val="00D230DD"/>
    <w:rsid w:val="00D61CB3"/>
    <w:rsid w:val="00D705A8"/>
    <w:rsid w:val="00D91737"/>
    <w:rsid w:val="00DA1BC2"/>
    <w:rsid w:val="00EB03AA"/>
    <w:rsid w:val="00EF1202"/>
    <w:rsid w:val="00F10ED2"/>
    <w:rsid w:val="00FA439C"/>
    <w:rsid w:val="00FC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586E8"/>
  <w15:docId w15:val="{2D9EBBDA-5E2E-426A-900E-058A5083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ED2"/>
    <w:pPr>
      <w:spacing w:after="360" w:line="240" w:lineRule="auto"/>
    </w:pPr>
    <w:rPr>
      <w:rFonts w:ascii="Helvetica Neue Light" w:hAnsi="Helvetica Neue Ligh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FB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01FB7"/>
  </w:style>
  <w:style w:type="paragraph" w:styleId="Footer">
    <w:name w:val="footer"/>
    <w:basedOn w:val="Normal"/>
    <w:link w:val="FooterChar"/>
    <w:uiPriority w:val="99"/>
    <w:unhideWhenUsed/>
    <w:rsid w:val="00946344"/>
    <w:pPr>
      <w:tabs>
        <w:tab w:val="left" w:pos="2800"/>
        <w:tab w:val="left" w:pos="5558"/>
        <w:tab w:val="right" w:pos="9026"/>
      </w:tabs>
      <w:spacing w:after="0"/>
    </w:pPr>
    <w:rPr>
      <w:color w:val="71758A" w:themeColor="accent6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46344"/>
    <w:rPr>
      <w:color w:val="71758A" w:themeColor="accent6"/>
      <w:sz w:val="18"/>
      <w:szCs w:val="18"/>
    </w:rPr>
  </w:style>
  <w:style w:type="paragraph" w:customStyle="1" w:styleId="Bodycopy">
    <w:name w:val="Body copy"/>
    <w:basedOn w:val="Normal"/>
    <w:qFormat/>
    <w:rsid w:val="00F10ED2"/>
  </w:style>
  <w:style w:type="paragraph" w:customStyle="1" w:styleId="NameSurname">
    <w:name w:val="Name Surname"/>
    <w:basedOn w:val="Bodycopy"/>
    <w:qFormat/>
    <w:rsid w:val="00F10ED2"/>
    <w:pPr>
      <w:spacing w:before="840" w:after="0"/>
    </w:pPr>
  </w:style>
  <w:style w:type="paragraph" w:customStyle="1" w:styleId="Jobtitle">
    <w:name w:val="Job title"/>
    <w:basedOn w:val="Bodycopy"/>
    <w:qFormat/>
    <w:rsid w:val="00F10ED2"/>
    <w:rPr>
      <w:color w:val="71758A" w:themeColor="accent6"/>
    </w:rPr>
  </w:style>
  <w:style w:type="character" w:customStyle="1" w:styleId="apple-converted-space">
    <w:name w:val="apple-converted-space"/>
    <w:basedOn w:val="DefaultParagraphFont"/>
    <w:rsid w:val="00285C95"/>
  </w:style>
  <w:style w:type="paragraph" w:styleId="ListParagraph">
    <w:name w:val="List Paragraph"/>
    <w:basedOn w:val="Normal"/>
    <w:uiPriority w:val="34"/>
    <w:qFormat/>
    <w:rsid w:val="008D7B20"/>
    <w:pPr>
      <w:spacing w:after="200" w:line="276" w:lineRule="auto"/>
      <w:ind w:left="720"/>
      <w:contextualSpacing/>
    </w:pPr>
    <w:rPr>
      <w:rFonts w:asciiTheme="minorHAnsi" w:eastAsiaTheme="minorHAnsi" w:hAnsiTheme="minorHAnsi"/>
      <w:sz w:val="22"/>
      <w:szCs w:val="22"/>
      <w:lang w:val="en-IN" w:eastAsia="en-US"/>
    </w:rPr>
  </w:style>
  <w:style w:type="character" w:styleId="Hyperlink">
    <w:name w:val="Hyperlink"/>
    <w:basedOn w:val="DefaultParagraphFont"/>
    <w:uiPriority w:val="99"/>
    <w:unhideWhenUsed/>
    <w:rsid w:val="000C1D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Kiran.gntdm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da\Downloads\Ascendion%20Letterhead%20v3%20(US%20address%20&amp;%20phone)%20(2).dotx" TargetMode="External"/></Relationships>
</file>

<file path=word/theme/theme1.xml><?xml version="1.0" encoding="utf-8"?>
<a:theme xmlns:a="http://schemas.openxmlformats.org/drawingml/2006/main" name="Office Theme">
  <a:themeElements>
    <a:clrScheme name="Ascendion">
      <a:dk1>
        <a:srgbClr val="000000"/>
      </a:dk1>
      <a:lt1>
        <a:srgbClr val="FFFFFF"/>
      </a:lt1>
      <a:dk2>
        <a:srgbClr val="202020"/>
      </a:dk2>
      <a:lt2>
        <a:srgbClr val="AFAAB9"/>
      </a:lt2>
      <a:accent1>
        <a:srgbClr val="008567"/>
      </a:accent1>
      <a:accent2>
        <a:srgbClr val="E3056C"/>
      </a:accent2>
      <a:accent3>
        <a:srgbClr val="FFC000"/>
      </a:accent3>
      <a:accent4>
        <a:srgbClr val="7161E2"/>
      </a:accent4>
      <a:accent5>
        <a:srgbClr val="CF4800"/>
      </a:accent5>
      <a:accent6>
        <a:srgbClr val="71758A"/>
      </a:accent6>
      <a:hlink>
        <a:srgbClr val="0563C1"/>
      </a:hlink>
      <a:folHlink>
        <a:srgbClr val="954F72"/>
      </a:folHlink>
    </a:clrScheme>
    <a:fontScheme name="Helvetica Neue">
      <a:majorFont>
        <a:latin typeface="Helvetica Neue"/>
        <a:ea typeface=""/>
        <a:cs typeface=""/>
      </a:majorFont>
      <a:minorFont>
        <a:latin typeface="Helvetica Neu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5DBEB4A6CCE4EADB0F839394D81CD" ma:contentTypeVersion="14" ma:contentTypeDescription="Create a new document." ma:contentTypeScope="" ma:versionID="a0b77e3d898cdcc63b8553fd741f8546">
  <xsd:schema xmlns:xsd="http://www.w3.org/2001/XMLSchema" xmlns:xs="http://www.w3.org/2001/XMLSchema" xmlns:p="http://schemas.microsoft.com/office/2006/metadata/properties" xmlns:ns2="36508d21-8fff-431f-a406-9b6bf26175dc" xmlns:ns3="c5113c95-015b-4820-b6a3-818f9e6dc093" targetNamespace="http://schemas.microsoft.com/office/2006/metadata/properties" ma:root="true" ma:fieldsID="9ed7c512ead04e82acf522e076b6ceb1" ns2:_="" ns3:_="">
    <xsd:import namespace="36508d21-8fff-431f-a406-9b6bf26175dc"/>
    <xsd:import namespace="c5113c95-015b-4820-b6a3-818f9e6dc09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08d21-8fff-431f-a406-9b6bf26175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cf13d88-b218-4f5c-8267-2cd125023a76}" ma:internalName="TaxCatchAll" ma:showField="CatchAllData" ma:web="36508d21-8fff-431f-a406-9b6bf2617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13c95-015b-4820-b6a3-818f9e6dc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afb2a67-62c7-4b1b-9e2c-5fa2ecb7a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508d21-8fff-431f-a406-9b6bf26175dc" xsi:nil="true"/>
    <lcf76f155ced4ddcb4097134ff3c332f xmlns="c5113c95-015b-4820-b6a3-818f9e6dc0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631B96-2D6F-42C4-9E7D-A222DC291C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CBBC00-5166-4E98-B90D-61AB33468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508d21-8fff-431f-a406-9b6bf26175dc"/>
    <ds:schemaRef ds:uri="c5113c95-015b-4820-b6a3-818f9e6dc0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D7777B-4C62-4728-BA09-B6DC5A58D019}">
  <ds:schemaRefs>
    <ds:schemaRef ds:uri="http://schemas.microsoft.com/office/2006/metadata/properties"/>
    <ds:schemaRef ds:uri="http://schemas.microsoft.com/office/infopath/2007/PartnerControls"/>
    <ds:schemaRef ds:uri="36508d21-8fff-431f-a406-9b6bf26175dc"/>
    <ds:schemaRef ds:uri="c5113c95-015b-4820-b6a3-818f9e6dc0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Ascendion Letterhead v3 (US address &amp; phone) (2)</Template>
  <TotalTime>12</TotalTime>
  <Pages>2</Pages>
  <Words>823</Words>
  <Characters>4458</Characters>
  <Application>Microsoft Office Word</Application>
  <DocSecurity>0</DocSecurity>
  <Lines>171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>Ascendion</Company>
  <LinksUpToDate>false</LinksUpToDate>
  <CharactersWithSpaces>5193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Mohammed Shadab</dc:creator>
  <cp:lastModifiedBy>Gunturu, Kirankumar (EXTERNAL)</cp:lastModifiedBy>
  <cp:revision>11</cp:revision>
  <dcterms:created xsi:type="dcterms:W3CDTF">2023-01-10T19:11:00Z</dcterms:created>
  <dcterms:modified xsi:type="dcterms:W3CDTF">2023-01-19T20:31:00Z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0x0101002985DBEB4A6CCE4EADB0F839394D81CD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