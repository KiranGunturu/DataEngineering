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B499C" w14:textId="63A74BDC" w:rsidR="00A508E9" w:rsidRDefault="00A508E9" w:rsidP="00AC69D8">
      <w:pPr>
        <w:pStyle w:val="Jobtitle"/>
        <w:spacing w:after="0"/>
        <w:ind w:right="28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Kiran Gunturu</w:t>
      </w:r>
      <w:r w:rsidR="00764401">
        <w:rPr>
          <w:rFonts w:ascii="Arial" w:hAnsi="Arial" w:cs="Arial"/>
          <w:b/>
          <w:color w:val="000000" w:themeColor="text1"/>
          <w:sz w:val="20"/>
          <w:szCs w:val="20"/>
        </w:rPr>
        <w:t xml:space="preserve"> | </w:t>
      </w:r>
      <w:hyperlink r:id="rId10" w:history="1">
        <w:r w:rsidR="00764401" w:rsidRPr="00BF204D">
          <w:rPr>
            <w:rStyle w:val="Hyperlink"/>
            <w:rFonts w:ascii="Arial" w:hAnsi="Arial" w:cs="Arial"/>
            <w:b/>
            <w:sz w:val="20"/>
            <w:szCs w:val="20"/>
          </w:rPr>
          <w:t>Kiran.gntdm@gmail.com</w:t>
        </w:r>
      </w:hyperlink>
      <w:r w:rsidR="00764401">
        <w:rPr>
          <w:rFonts w:ascii="Arial" w:hAnsi="Arial" w:cs="Arial"/>
          <w:b/>
          <w:color w:val="000000" w:themeColor="text1"/>
          <w:sz w:val="20"/>
          <w:szCs w:val="20"/>
        </w:rPr>
        <w:t xml:space="preserve"> | 603-218-9086</w:t>
      </w:r>
    </w:p>
    <w:p w14:paraId="24162691" w14:textId="738D4D33" w:rsidR="00764401" w:rsidRPr="00AC69D8" w:rsidRDefault="00764401" w:rsidP="00AC69D8">
      <w:pPr>
        <w:pStyle w:val="Jobtitle"/>
        <w:spacing w:after="0"/>
        <w:ind w:right="28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Senior Data Engineer</w:t>
      </w:r>
    </w:p>
    <w:p w14:paraId="4C25FBEC" w14:textId="77777777" w:rsidR="00A508E9" w:rsidRPr="00AC69D8" w:rsidRDefault="00A508E9" w:rsidP="00AC69D8">
      <w:pPr>
        <w:pStyle w:val="Jobtitle"/>
        <w:spacing w:after="0"/>
        <w:ind w:right="28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34F5699" w14:textId="5DF583FD" w:rsidR="00A508E9" w:rsidRPr="00AC69D8" w:rsidRDefault="005C24A5" w:rsidP="00AC69D8">
      <w:pPr>
        <w:pStyle w:val="Jobtitle"/>
        <w:spacing w:after="0"/>
        <w:ind w:right="28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Professional </w:t>
      </w:r>
      <w:r w:rsidR="00A508E9" w:rsidRPr="00AC69D8">
        <w:rPr>
          <w:rFonts w:ascii="Arial" w:hAnsi="Arial" w:cs="Arial"/>
          <w:b/>
          <w:color w:val="000000" w:themeColor="text1"/>
          <w:sz w:val="20"/>
          <w:szCs w:val="20"/>
        </w:rPr>
        <w:t>Summary:</w:t>
      </w:r>
    </w:p>
    <w:p w14:paraId="0DB5F95E" w14:textId="77777777" w:rsidR="005C24A5" w:rsidRPr="00AC69D8" w:rsidRDefault="00A508E9" w:rsidP="00AC69D8">
      <w:pPr>
        <w:pStyle w:val="Jobtitle"/>
        <w:numPr>
          <w:ilvl w:val="0"/>
          <w:numId w:val="28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Organized and dependable candidate successful at managing multiple priorities with a positive attitude. </w:t>
      </w:r>
    </w:p>
    <w:p w14:paraId="0EAE304B" w14:textId="192C4D3D" w:rsidR="00A508E9" w:rsidRPr="00AC69D8" w:rsidRDefault="00A508E9" w:rsidP="00AC69D8">
      <w:pPr>
        <w:pStyle w:val="Jobtitle"/>
        <w:numPr>
          <w:ilvl w:val="0"/>
          <w:numId w:val="28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Willingness to take on added responsibilities to meet team goals.</w:t>
      </w:r>
    </w:p>
    <w:p w14:paraId="6174C2BE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69B4E67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Education:</w:t>
      </w:r>
    </w:p>
    <w:p w14:paraId="5F1B7359" w14:textId="438B9A3F" w:rsidR="00FA439C" w:rsidRPr="00AC69D8" w:rsidRDefault="00FA439C" w:rsidP="00AC69D8">
      <w:pPr>
        <w:pStyle w:val="Jobtitle"/>
        <w:numPr>
          <w:ilvl w:val="0"/>
          <w:numId w:val="29"/>
        </w:numPr>
        <w:tabs>
          <w:tab w:val="right" w:pos="10773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Southern New Hampshire University - Hooksett, NH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ab/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Jan</w:t>
      </w:r>
      <w:r w:rsidR="005C24A5" w:rsidRPr="00AC69D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2015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Apr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2016</w:t>
      </w:r>
    </w:p>
    <w:p w14:paraId="24EA924B" w14:textId="4BAC42DE" w:rsidR="005C24A5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Master of Science: Information Technology</w:t>
      </w:r>
    </w:p>
    <w:p w14:paraId="1CF526CF" w14:textId="29CC9F6C" w:rsidR="005C24A5" w:rsidRPr="00AC69D8" w:rsidRDefault="005C24A5" w:rsidP="00AC69D8">
      <w:pPr>
        <w:pStyle w:val="Jobtitle"/>
        <w:numPr>
          <w:ilvl w:val="0"/>
          <w:numId w:val="29"/>
        </w:numPr>
        <w:tabs>
          <w:tab w:val="right" w:pos="10773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Jawaharlal Nehru Technological University, Kakinada, India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ab/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2012</w:t>
      </w:r>
    </w:p>
    <w:p w14:paraId="019A12D0" w14:textId="273A5180" w:rsidR="005C24A5" w:rsidRPr="00AC69D8" w:rsidRDefault="005C24A5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Bachelors in Electrical, Electronics and communication Engineering </w:t>
      </w:r>
    </w:p>
    <w:p w14:paraId="0D3A317E" w14:textId="77777777" w:rsidR="005C24A5" w:rsidRPr="00AC69D8" w:rsidRDefault="005C24A5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FF9218C" w14:textId="77777777" w:rsidR="00FA439C" w:rsidRPr="00AC69D8" w:rsidRDefault="00FA439C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Certifications:</w:t>
      </w:r>
    </w:p>
    <w:p w14:paraId="6388A424" w14:textId="401D0D28" w:rsidR="00FA439C" w:rsidRPr="00AC69D8" w:rsidRDefault="00FA439C" w:rsidP="00AC69D8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AWS Certified Solutions Architect Professional </w:t>
      </w:r>
      <w:r w:rsidR="00647FE4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Jan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2021</w:t>
      </w:r>
    </w:p>
    <w:p w14:paraId="0C0DE055" w14:textId="77777777" w:rsidR="00FA439C" w:rsidRPr="00AC69D8" w:rsidRDefault="00FA439C" w:rsidP="00AC69D8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(https://www.credly.com/badges/53bb8a9a-5a9f-4cca-aea1- e8cb6e002590/public_url)</w:t>
      </w:r>
    </w:p>
    <w:p w14:paraId="03E5BB52" w14:textId="7A42CD71" w:rsidR="00BA26B9" w:rsidRPr="00BA26B9" w:rsidRDefault="00FA439C" w:rsidP="00BA26B9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SnowPro Core Certification </w:t>
      </w:r>
      <w:r w:rsidR="00BE4F8A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AC69D8" w:rsidRPr="00AC69D8">
        <w:rPr>
          <w:rFonts w:ascii="Arial" w:hAnsi="Arial" w:cs="Arial"/>
          <w:b/>
          <w:color w:val="000000" w:themeColor="text1"/>
          <w:sz w:val="20"/>
          <w:szCs w:val="20"/>
        </w:rPr>
        <w:t>Snowflake</w:t>
      </w:r>
      <w:r w:rsidR="00647FE4" w:rsidRPr="00BE4F8A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Jan </w:t>
      </w:r>
      <w:r w:rsidRPr="00BE4F8A">
        <w:rPr>
          <w:rFonts w:ascii="Arial" w:hAnsi="Arial" w:cs="Arial"/>
          <w:b/>
          <w:color w:val="000000" w:themeColor="text1"/>
          <w:sz w:val="20"/>
          <w:szCs w:val="20"/>
        </w:rPr>
        <w:t>2022</w:t>
      </w:r>
    </w:p>
    <w:p w14:paraId="4A963AB1" w14:textId="053CD5F9" w:rsidR="00BA26B9" w:rsidRDefault="00FA439C" w:rsidP="00BA26B9">
      <w:pPr>
        <w:pStyle w:val="Jobtitle"/>
        <w:tabs>
          <w:tab w:val="left" w:pos="8715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(https://www.credly.com/badges/358f27cd-b93c-4571-b29f- 38d68cb24e7f/public_url)</w:t>
      </w:r>
      <w:r w:rsidR="00BE4F8A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56F4F779" w14:textId="331076B4" w:rsidR="00BA26B9" w:rsidRPr="00BA26B9" w:rsidRDefault="00BA26B9" w:rsidP="00BA26B9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Databricks Certified Assoc Developer for Apache Spark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Databricks</w:t>
      </w:r>
      <w:r w:rsidR="0052636C">
        <w:rPr>
          <w:rFonts w:ascii="Arial" w:hAnsi="Arial" w:cs="Arial"/>
          <w:b/>
          <w:color w:val="000000" w:themeColor="text1"/>
          <w:sz w:val="20"/>
          <w:szCs w:val="20"/>
        </w:rPr>
        <w:tab/>
        <w:t>Jun</w:t>
      </w:r>
      <w:r w:rsidRPr="00BE4F8A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2636C">
        <w:rPr>
          <w:rFonts w:ascii="Arial" w:hAnsi="Arial" w:cs="Arial"/>
          <w:b/>
          <w:color w:val="000000" w:themeColor="text1"/>
          <w:sz w:val="20"/>
          <w:szCs w:val="20"/>
        </w:rPr>
        <w:t>2023</w:t>
      </w:r>
      <w:bookmarkStart w:id="0" w:name="_GoBack"/>
      <w:bookmarkEnd w:id="0"/>
    </w:p>
    <w:p w14:paraId="09E951D4" w14:textId="07260D51" w:rsidR="00BA26B9" w:rsidRPr="00AC69D8" w:rsidRDefault="00BA26B9" w:rsidP="00BA26B9">
      <w:pPr>
        <w:pStyle w:val="Jobtitle"/>
        <w:tabs>
          <w:tab w:val="left" w:pos="8715"/>
        </w:tabs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</w:t>
      </w:r>
      <w:r w:rsidRPr="00BA26B9">
        <w:rPr>
          <w:rFonts w:ascii="Arial" w:hAnsi="Arial" w:cs="Arial"/>
          <w:color w:val="000000" w:themeColor="text1"/>
          <w:sz w:val="20"/>
          <w:szCs w:val="20"/>
        </w:rPr>
        <w:t>https://credentials.databricks.com/4e2ecd0c-df7c-4ba4-af8d-dc9afa30c199#gs.2jc0km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)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54A207B4" w14:textId="764CD790" w:rsidR="009543D2" w:rsidRPr="009543D2" w:rsidRDefault="00FA439C" w:rsidP="009543D2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SQL Advanced - </w:t>
      </w:r>
      <w:r w:rsidR="00AC69D8" w:rsidRPr="00AC69D8">
        <w:rPr>
          <w:rFonts w:ascii="Arial" w:hAnsi="Arial" w:cs="Arial"/>
          <w:b/>
          <w:color w:val="000000" w:themeColor="text1"/>
          <w:sz w:val="20"/>
          <w:szCs w:val="20"/>
        </w:rPr>
        <w:t>Hacker Rank</w:t>
      </w:r>
      <w:r w:rsidR="00647FE4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Jul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2022</w:t>
      </w:r>
    </w:p>
    <w:p w14:paraId="1B6DF2AB" w14:textId="08A44BA3" w:rsidR="009543D2" w:rsidRPr="00AC69D8" w:rsidRDefault="00FA439C" w:rsidP="009543D2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(</w:t>
      </w:r>
      <w:hyperlink r:id="rId11" w:history="1">
        <w:r w:rsidR="009543D2" w:rsidRPr="00027020">
          <w:rPr>
            <w:rStyle w:val="Hyperlink"/>
            <w:rFonts w:ascii="Arial" w:hAnsi="Arial" w:cs="Arial"/>
            <w:sz w:val="20"/>
            <w:szCs w:val="20"/>
          </w:rPr>
          <w:t>https://www.hackerrank.com/certificates/a7e326db7110</w:t>
        </w:r>
      </w:hyperlink>
      <w:r w:rsidRPr="00AC69D8">
        <w:rPr>
          <w:rFonts w:ascii="Arial" w:hAnsi="Arial" w:cs="Arial"/>
          <w:color w:val="000000" w:themeColor="text1"/>
          <w:sz w:val="20"/>
          <w:szCs w:val="20"/>
        </w:rPr>
        <w:t>)</w:t>
      </w:r>
      <w:r w:rsidR="009543D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CC732A8" w14:textId="04BF7587" w:rsidR="009543D2" w:rsidRDefault="009543D2" w:rsidP="009543D2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Spark Essentials Using Scala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Rock The JVM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>Jan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2023</w:t>
      </w:r>
    </w:p>
    <w:p w14:paraId="400C6C13" w14:textId="70833ADA" w:rsidR="009543D2" w:rsidRPr="009543D2" w:rsidRDefault="009543D2" w:rsidP="009543D2">
      <w:pPr>
        <w:pStyle w:val="Jobtitle"/>
        <w:numPr>
          <w:ilvl w:val="0"/>
          <w:numId w:val="26"/>
        </w:numPr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Spark Optimizations with Scala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Rock The JVM</w:t>
      </w:r>
      <w:r>
        <w:rPr>
          <w:rFonts w:ascii="Arial" w:hAnsi="Arial" w:cs="Arial"/>
          <w:b/>
          <w:color w:val="000000" w:themeColor="text1"/>
          <w:sz w:val="20"/>
          <w:szCs w:val="20"/>
        </w:rPr>
        <w:tab/>
        <w:t>Jan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2023</w:t>
      </w:r>
    </w:p>
    <w:p w14:paraId="70EF191E" w14:textId="0F57F78D" w:rsidR="009543D2" w:rsidRPr="00AC69D8" w:rsidRDefault="009543D2" w:rsidP="009543D2">
      <w:pPr>
        <w:pStyle w:val="Jobtitle"/>
        <w:spacing w:after="0"/>
        <w:ind w:left="360"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B7F639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11BA5F6" w14:textId="6D32491C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Skills:</w:t>
      </w:r>
    </w:p>
    <w:p w14:paraId="4CBACAF9" w14:textId="267A521E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Hadoop Data Ingestion using ETL Tools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(Pyspark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, Sqoop</w:t>
      </w:r>
      <w:r w:rsidR="00FD6CAC">
        <w:rPr>
          <w:rFonts w:ascii="Arial" w:hAnsi="Arial" w:cs="Arial"/>
          <w:color w:val="000000" w:themeColor="text1"/>
          <w:sz w:val="20"/>
          <w:szCs w:val="20"/>
        </w:rPr>
        <w:t>, Python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35098EFF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Database (Oracle, Hive, Microsoft SQL Server) </w:t>
      </w:r>
    </w:p>
    <w:p w14:paraId="4ABF8CA0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Unix Shell Scripting, Python</w:t>
      </w:r>
    </w:p>
    <w:p w14:paraId="3182B49C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Informatica Power Center 10.5, IICS</w:t>
      </w:r>
    </w:p>
    <w:p w14:paraId="7E57A061" w14:textId="01A877BF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Amazon Web Services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(Glue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, Athena, Boto3, Redshift, SQS, S3, Lambda, Cloud Watch, Secrets Manager, EMR</w:t>
      </w:r>
      <w:r w:rsidR="00ED422D">
        <w:rPr>
          <w:rFonts w:ascii="Arial" w:hAnsi="Arial" w:cs="Arial"/>
          <w:color w:val="000000" w:themeColor="text1"/>
          <w:sz w:val="20"/>
          <w:szCs w:val="20"/>
        </w:rPr>
        <w:t>, Integratrion of RDS, DMS with CDC and S3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02B0B608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Jira, Putty, ServiceNow, Confluence, Toad, SQL Developer</w:t>
      </w:r>
    </w:p>
    <w:p w14:paraId="50441012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Version Control (SVN, Bit Bucket) </w:t>
      </w:r>
    </w:p>
    <w:p w14:paraId="5E296119" w14:textId="1AB1312A" w:rsidR="00A508E9" w:rsidRPr="00AC69D8" w:rsidRDefault="00AC69D8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Snowflake</w:t>
      </w:r>
    </w:p>
    <w:p w14:paraId="747EF5C3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Scheduling (Active Batch, Oozie)</w:t>
      </w:r>
    </w:p>
    <w:p w14:paraId="45A73971" w14:textId="3B2F4E6E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File Systems (HDFS, Orc, Avro, Parquet</w:t>
      </w:r>
      <w:r w:rsidR="00AC69D8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3B538AC7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Spark &amp; Hive Optimization</w:t>
      </w:r>
    </w:p>
    <w:p w14:paraId="0EFFCF42" w14:textId="77777777" w:rsidR="00A508E9" w:rsidRPr="00AC69D8" w:rsidRDefault="00A508E9" w:rsidP="00AC69D8">
      <w:pPr>
        <w:pStyle w:val="Jobtitle"/>
        <w:numPr>
          <w:ilvl w:val="0"/>
          <w:numId w:val="27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Dimensional Modelling - Schema Designing</w:t>
      </w:r>
    </w:p>
    <w:p w14:paraId="06BEDE16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9B5854F" w14:textId="5278476D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Professional Experience:</w:t>
      </w:r>
    </w:p>
    <w:p w14:paraId="33C7E4FE" w14:textId="4DFA3F25" w:rsidR="00A508E9" w:rsidRPr="00AC69D8" w:rsidRDefault="00A508E9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Nissan North America, Inc., </w:t>
      </w:r>
      <w:r w:rsidR="00AC69D8" w:rsidRPr="00AC69D8">
        <w:rPr>
          <w:rFonts w:ascii="Arial" w:hAnsi="Arial" w:cs="Arial"/>
          <w:b/>
          <w:color w:val="000000" w:themeColor="text1"/>
          <w:sz w:val="20"/>
          <w:szCs w:val="20"/>
        </w:rPr>
        <w:t>Franklin, TN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Aug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2019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Current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14:paraId="16A8AE15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Senior Data Engineer</w:t>
      </w:r>
    </w:p>
    <w:p w14:paraId="602B0BE2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Extensively used PySpark UDFs and pandas to process and transform Data. Developed PySpark programs to perform data transformations, creating data frames and running SparkSQL.</w:t>
      </w:r>
    </w:p>
    <w:p w14:paraId="6E73B60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Established coding and design strategies to optimize long running spark jobs.</w:t>
      </w:r>
    </w:p>
    <w:p w14:paraId="681B8EC6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with Hive SQL and optimization techniques to improve data processing and retrieving. Used Hive Partitioning and bucketing to optimize performance.</w:t>
      </w:r>
    </w:p>
    <w:p w14:paraId="04412690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working Sqoop scripts to ingest data from HDFS to RDBMS and from RDBMS to Hive.</w:t>
      </w:r>
    </w:p>
    <w:p w14:paraId="5271139D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Handled closed to 1 Billion records while extracting from Oracle to Big Data Hive.</w:t>
      </w:r>
    </w:p>
    <w:p w14:paraId="570A5BCE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Several Informatica mappings, workflows to ingest data to Oracle.</w:t>
      </w:r>
    </w:p>
    <w:p w14:paraId="4370CBA5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Data Ingestion framework to load the survey and transaction data from snowflake to apache hive using spark jdbc.</w:t>
      </w:r>
    </w:p>
    <w:p w14:paraId="594162A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AWS Lambda functions in Python to process and load messages from AWS SQS to S3.</w:t>
      </w:r>
    </w:p>
    <w:p w14:paraId="3C72F8E9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working closely with Data Scientists to make Machine Learning code production ready.</w:t>
      </w:r>
    </w:p>
    <w:p w14:paraId="21C3E4BA" w14:textId="77777777" w:rsidR="00A508E9" w:rsidRPr="00AC69D8" w:rsidRDefault="00A508E9" w:rsidP="00AC69D8">
      <w:pPr>
        <w:pStyle w:val="Jobtitle"/>
        <w:numPr>
          <w:ilvl w:val="0"/>
          <w:numId w:val="22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loading the data from AWS S3 to Snowflake.</w:t>
      </w:r>
    </w:p>
    <w:p w14:paraId="732A847D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CD307FA" w14:textId="77777777" w:rsidR="007F1DE6" w:rsidRDefault="007F1DE6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F2DC5D7" w14:textId="77777777" w:rsidR="007F1DE6" w:rsidRDefault="007F1DE6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F902062" w14:textId="77777777" w:rsidR="007F1DE6" w:rsidRDefault="007F1DE6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129B635" w14:textId="1A0BBE4C" w:rsidR="00A508E9" w:rsidRPr="00AC69D8" w:rsidRDefault="00A508E9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Cigna, Nashville, TN  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Nov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2018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Aug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2019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</w:p>
    <w:p w14:paraId="05381DEB" w14:textId="54E06DA0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Senior Consultant - Data Engineering   </w:t>
      </w:r>
    </w:p>
    <w:p w14:paraId="45909E64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Involved in business requirement analysis, architectural design, planning, logic design, Project orchestration and development</w:t>
      </w:r>
    </w:p>
    <w:p w14:paraId="7FD21926" w14:textId="77777777" w:rsidR="00FA439C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Experience in converting SSIS packages to Teradata stored procedures. </w:t>
      </w:r>
    </w:p>
    <w:p w14:paraId="58194D8D" w14:textId="3A1BD3D2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Implemented Orchestration integrating stored procedures, PC mappings and Active Batch.</w:t>
      </w:r>
    </w:p>
    <w:p w14:paraId="5DC0F14A" w14:textId="29B6C1D1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Implemented Web scrapping using python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beautiful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soap and Ingested data into SQL server</w:t>
      </w:r>
    </w:p>
    <w:p w14:paraId="4DF58045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Worked extensively on Informatica Power in building ETL process to load Data marts</w:t>
      </w:r>
    </w:p>
    <w:p w14:paraId="5E46AF7B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Implemented different Informatica mappings to support data loads like SCD-2 and Delta loads.</w:t>
      </w:r>
    </w:p>
    <w:p w14:paraId="58C6E869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Extracted data from flat files and other RDBMS databases into staging area and populated onto Data warehouse.</w:t>
      </w:r>
    </w:p>
    <w:p w14:paraId="61CEDF1B" w14:textId="77777777" w:rsidR="00A508E9" w:rsidRPr="00AC69D8" w:rsidRDefault="00A508E9" w:rsidP="00AC69D8">
      <w:pPr>
        <w:pStyle w:val="Jobtitle"/>
        <w:numPr>
          <w:ilvl w:val="0"/>
          <w:numId w:val="23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mappings to load into staging tables and then to Dimensions and Facts.</w:t>
      </w:r>
    </w:p>
    <w:p w14:paraId="5851FC47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C481817" w14:textId="2E4DB910" w:rsidR="00A508E9" w:rsidRPr="00AC69D8" w:rsidRDefault="00A508E9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Fiserv, Omaha, NE </w:t>
      </w:r>
      <w:r w:rsidR="00FA439C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   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May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2016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–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Oct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2018</w:t>
      </w:r>
    </w:p>
    <w:p w14:paraId="54D12490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Senior Associate - Data Engineering</w:t>
      </w:r>
    </w:p>
    <w:p w14:paraId="76748BF7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Designed, Developed and Test ETL Mappings, Maplets, Workflows, Worklets using Informatica Power center 9.x</w:t>
      </w:r>
    </w:p>
    <w:p w14:paraId="702A72E5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Worked in fast paced environment, under minimal supervision providing technical guidance to team members</w:t>
      </w:r>
    </w:p>
    <w:p w14:paraId="2786B840" w14:textId="330E4A56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Implemented ETL frameworks to handle IBM </w:t>
      </w:r>
      <w:r w:rsidR="00AC69D8" w:rsidRPr="00AC69D8">
        <w:rPr>
          <w:rFonts w:ascii="Arial" w:hAnsi="Arial" w:cs="Arial"/>
          <w:color w:val="000000" w:themeColor="text1"/>
          <w:sz w:val="20"/>
          <w:szCs w:val="20"/>
        </w:rPr>
        <w:t>Watson</w:t>
      </w: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 data and ingest the same into SQL Server for Voice services reporting</w:t>
      </w:r>
    </w:p>
    <w:p w14:paraId="765728DE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Responsible for database schema design, extensive T-SQL development, integration testing and other projects that may be necessary to help team achieve their goals</w:t>
      </w:r>
    </w:p>
    <w:p w14:paraId="08C7C0A4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Working closely with Onshore and offshore application development leads ETL Mappings, Maplets, Workflows, Worklets using Informatica Power center 9.x</w:t>
      </w:r>
    </w:p>
    <w:p w14:paraId="72360DF2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Identify efficiencies and ways to improve design and development processes</w:t>
      </w:r>
    </w:p>
    <w:p w14:paraId="1EC1E9DD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Identify ways to increase efficiency of production support - Find solutions that allow operations to better do their job without involving development resource time</w:t>
      </w:r>
    </w:p>
    <w:p w14:paraId="10357AF6" w14:textId="77777777" w:rsidR="00A508E9" w:rsidRPr="00AC69D8" w:rsidRDefault="00A508E9" w:rsidP="00AC69D8">
      <w:pPr>
        <w:pStyle w:val="Jobtitle"/>
        <w:numPr>
          <w:ilvl w:val="0"/>
          <w:numId w:val="24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Performed various test cases to validate pre and post loads.</w:t>
      </w:r>
    </w:p>
    <w:p w14:paraId="6EBAE144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260ECDC" w14:textId="2B9363DF" w:rsidR="00A508E9" w:rsidRPr="00AC69D8" w:rsidRDefault="00A508E9" w:rsidP="00AC69D8">
      <w:pPr>
        <w:pStyle w:val="Jobtitle"/>
        <w:tabs>
          <w:tab w:val="right" w:pos="10773"/>
        </w:tabs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Xilinix, Bangalore, India  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ab/>
        <w:t xml:space="preserve">May </w:t>
      </w: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2012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69660D" w:rsidRPr="00AC69D8">
        <w:rPr>
          <w:rFonts w:ascii="Arial" w:hAnsi="Arial" w:cs="Arial"/>
          <w:b/>
          <w:color w:val="000000" w:themeColor="text1"/>
          <w:sz w:val="20"/>
          <w:szCs w:val="20"/>
        </w:rPr>
        <w:t>–</w:t>
      </w:r>
      <w:r w:rsidR="005C24A5" w:rsidRPr="00AC69D8">
        <w:rPr>
          <w:rFonts w:ascii="Arial" w:hAnsi="Arial" w:cs="Arial"/>
          <w:b/>
          <w:color w:val="000000" w:themeColor="text1"/>
          <w:sz w:val="20"/>
          <w:szCs w:val="20"/>
        </w:rPr>
        <w:t xml:space="preserve"> Dec 2014</w:t>
      </w:r>
    </w:p>
    <w:p w14:paraId="2B6B70D7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Informatica Developer</w:t>
      </w:r>
    </w:p>
    <w:p w14:paraId="53D4B56E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Involved in requirements gathering and complete life cycle of project. </w:t>
      </w:r>
    </w:p>
    <w:p w14:paraId="2241282F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Worked on Informatica client tools - source analyzer, warehouse designer, transformation developer, mapping designer, workflow designer and task developer.</w:t>
      </w:r>
    </w:p>
    <w:p w14:paraId="38AF6A24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Experience in loading data into different targets from various source systems like Oracle database, flat files, xml files etc. Into staging table and then to target database.</w:t>
      </w:r>
    </w:p>
    <w:p w14:paraId="3C87C377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Developed shell scripts to support data load using Informatica Power Center.</w:t>
      </w:r>
    </w:p>
    <w:p w14:paraId="3F6284A5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 xml:space="preserve">Improved performance to several long running jobs in production </w:t>
      </w:r>
    </w:p>
    <w:p w14:paraId="418794AB" w14:textId="77777777" w:rsidR="00A508E9" w:rsidRPr="00AC69D8" w:rsidRDefault="00A508E9" w:rsidP="00AC69D8">
      <w:pPr>
        <w:pStyle w:val="Jobtitle"/>
        <w:numPr>
          <w:ilvl w:val="0"/>
          <w:numId w:val="25"/>
        </w:numPr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Extensively used several transformations in power center to transform data to implement all business logics.</w:t>
      </w:r>
    </w:p>
    <w:p w14:paraId="3843090E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EBF2CC2" w14:textId="24CC8734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b/>
          <w:color w:val="000000" w:themeColor="text1"/>
          <w:sz w:val="20"/>
          <w:szCs w:val="20"/>
        </w:rPr>
        <w:t>Accomplishments</w:t>
      </w:r>
      <w:r w:rsidR="00FA439C" w:rsidRPr="00AC69D8">
        <w:rPr>
          <w:rFonts w:ascii="Arial" w:hAnsi="Arial" w:cs="Arial"/>
          <w:b/>
          <w:color w:val="000000" w:themeColor="text1"/>
          <w:sz w:val="20"/>
          <w:szCs w:val="20"/>
        </w:rPr>
        <w:t>:</w:t>
      </w:r>
    </w:p>
    <w:p w14:paraId="0725040B" w14:textId="4A873222" w:rsidR="00A508E9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C69D8">
        <w:rPr>
          <w:rFonts w:ascii="Arial" w:hAnsi="Arial" w:cs="Arial"/>
          <w:color w:val="000000" w:themeColor="text1"/>
          <w:sz w:val="20"/>
          <w:szCs w:val="20"/>
        </w:rPr>
        <w:t>Q4 JDC Group - Nashville Consultant of the Quarter.</w:t>
      </w:r>
    </w:p>
    <w:p w14:paraId="3F9B0FFA" w14:textId="3AC0CA8E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127702C" w14:textId="3106FF82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484E88D" w14:textId="29DA709F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C1F3FEE" w14:textId="15E461D5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589F015" w14:textId="47CC4F50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40B894E" w14:textId="499F35A0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BD90F1E" w14:textId="076EF43C" w:rsidR="00BE4F8A" w:rsidRPr="00AC69D8" w:rsidRDefault="00EE63EE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object w:dxaOrig="1537" w:dyaOrig="994" w14:anchorId="3D74EC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AcroExch.Document.DC" ShapeID="_x0000_i1025" DrawAspect="Icon" ObjectID="_1749538353" r:id="rId13"/>
        </w:object>
      </w:r>
      <w:r w:rsidR="00BE4F8A">
        <w:rPr>
          <w:rFonts w:ascii="Arial" w:hAnsi="Arial" w:cs="Arial"/>
          <w:color w:val="000000" w:themeColor="text1"/>
          <w:sz w:val="20"/>
          <w:szCs w:val="20"/>
        </w:rPr>
        <w:object w:dxaOrig="1537" w:dyaOrig="994" w14:anchorId="04E9409B">
          <v:shape id="_x0000_i1026" type="#_x0000_t75" style="width:76.5pt;height:49.5pt" o:ole="">
            <v:imagedata r:id="rId14" o:title=""/>
          </v:shape>
          <o:OLEObject Type="Embed" ProgID="AcroExch.Document.DC" ShapeID="_x0000_i1026" DrawAspect="Icon" ObjectID="_1749538354" r:id="rId15"/>
        </w:object>
      </w:r>
      <w:r w:rsidR="00BE4F8A">
        <w:rPr>
          <w:rFonts w:ascii="Arial" w:hAnsi="Arial" w:cs="Arial"/>
          <w:color w:val="000000" w:themeColor="text1"/>
          <w:sz w:val="20"/>
          <w:szCs w:val="20"/>
        </w:rPr>
        <w:object w:dxaOrig="1537" w:dyaOrig="994" w14:anchorId="6C95997A">
          <v:shape id="_x0000_i1027" type="#_x0000_t75" style="width:76.5pt;height:49.5pt" o:ole="">
            <v:imagedata r:id="rId16" o:title=""/>
          </v:shape>
          <o:OLEObject Type="Embed" ProgID="AcroExch.Document.DC" ShapeID="_x0000_i1027" DrawAspect="Icon" ObjectID="_1749538355" r:id="rId17"/>
        </w:object>
      </w:r>
      <w:r w:rsidR="00BE4F8A">
        <w:rPr>
          <w:rFonts w:ascii="Arial" w:hAnsi="Arial" w:cs="Arial"/>
          <w:color w:val="000000" w:themeColor="text1"/>
          <w:sz w:val="20"/>
          <w:szCs w:val="20"/>
        </w:rPr>
        <w:object w:dxaOrig="1537" w:dyaOrig="994" w14:anchorId="34BB2EA0">
          <v:shape id="_x0000_i1028" type="#_x0000_t75" style="width:76.5pt;height:49.5pt" o:ole="">
            <v:imagedata r:id="rId18" o:title=""/>
          </v:shape>
          <o:OLEObject Type="Embed" ProgID="AcroExch.Document.DC" ShapeID="_x0000_i1028" DrawAspect="Icon" ObjectID="_1749538356" r:id="rId19"/>
        </w:object>
      </w:r>
    </w:p>
    <w:p w14:paraId="3218CD53" w14:textId="184323A0" w:rsidR="00A508E9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2BA6B1E" w14:textId="24AC4E5E" w:rsidR="00BE4F8A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1473848" w14:textId="77777777" w:rsidR="00BE4F8A" w:rsidRPr="00AC69D8" w:rsidRDefault="00BE4F8A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C89ACE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8BA6219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5226A2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7A0EE9E" w14:textId="77777777" w:rsidR="00A508E9" w:rsidRPr="00AC69D8" w:rsidRDefault="00A508E9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85760B7" w14:textId="25D9687D" w:rsidR="008709F1" w:rsidRPr="00AC69D8" w:rsidRDefault="008709F1" w:rsidP="00AC69D8">
      <w:pPr>
        <w:pStyle w:val="Jobtitle"/>
        <w:spacing w:after="0"/>
        <w:ind w:right="2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8709F1" w:rsidRPr="00AC69D8" w:rsidSect="00C05772">
      <w:pgSz w:w="12240" w:h="15840" w:code="1"/>
      <w:pgMar w:top="720" w:right="720" w:bottom="720" w:left="720" w:header="1247" w:footer="8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24757A" w14:textId="77777777" w:rsidR="00DB0F4C" w:rsidRDefault="00DB0F4C" w:rsidP="00F10ED2">
      <w:r>
        <w:separator/>
      </w:r>
    </w:p>
  </w:endnote>
  <w:endnote w:type="continuationSeparator" w:id="0">
    <w:p w14:paraId="396ED68C" w14:textId="77777777" w:rsidR="00DB0F4C" w:rsidRDefault="00DB0F4C" w:rsidP="00F10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Calibri"/>
    <w:charset w:val="00"/>
    <w:family w:val="auto"/>
    <w:pitch w:val="variable"/>
    <w:sig w:usb0="A00002FF" w:usb1="5000205B" w:usb2="00000002" w:usb3="00000000" w:csb0="0000000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6985E" w14:textId="77777777" w:rsidR="00DB0F4C" w:rsidRDefault="00DB0F4C" w:rsidP="00F10ED2">
      <w:r>
        <w:separator/>
      </w:r>
    </w:p>
  </w:footnote>
  <w:footnote w:type="continuationSeparator" w:id="0">
    <w:p w14:paraId="3A55EB97" w14:textId="77777777" w:rsidR="00DB0F4C" w:rsidRDefault="00DB0F4C" w:rsidP="00F10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76F"/>
    <w:multiLevelType w:val="hybridMultilevel"/>
    <w:tmpl w:val="D47AC8E8"/>
    <w:lvl w:ilvl="0" w:tplc="DF9AD1C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208DD"/>
    <w:multiLevelType w:val="hybridMultilevel"/>
    <w:tmpl w:val="579ED014"/>
    <w:lvl w:ilvl="0" w:tplc="18364CF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131B60"/>
    <w:multiLevelType w:val="hybridMultilevel"/>
    <w:tmpl w:val="AC8CEE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97EE2"/>
    <w:multiLevelType w:val="hybridMultilevel"/>
    <w:tmpl w:val="B896CECA"/>
    <w:lvl w:ilvl="0" w:tplc="57B4F5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860674">
      <w:numFmt w:val="bullet"/>
      <w:lvlText w:val="•"/>
      <w:lvlJc w:val="left"/>
      <w:pPr>
        <w:ind w:left="1440" w:hanging="720"/>
      </w:pPr>
      <w:rPr>
        <w:rFonts w:ascii="Arial" w:eastAsiaTheme="minorEastAsia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43A4F"/>
    <w:multiLevelType w:val="hybridMultilevel"/>
    <w:tmpl w:val="6A8864AE"/>
    <w:lvl w:ilvl="0" w:tplc="83C0CFC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E7F19"/>
    <w:multiLevelType w:val="hybridMultilevel"/>
    <w:tmpl w:val="7996DC94"/>
    <w:lvl w:ilvl="0" w:tplc="0F7A31AE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825E1"/>
    <w:multiLevelType w:val="hybridMultilevel"/>
    <w:tmpl w:val="D6BC81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D71E91"/>
    <w:multiLevelType w:val="hybridMultilevel"/>
    <w:tmpl w:val="AB1E312E"/>
    <w:lvl w:ilvl="0" w:tplc="C3A6457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F76204"/>
    <w:multiLevelType w:val="hybridMultilevel"/>
    <w:tmpl w:val="122A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2700A"/>
    <w:multiLevelType w:val="hybridMultilevel"/>
    <w:tmpl w:val="F7182002"/>
    <w:lvl w:ilvl="0" w:tplc="534CF67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F7EA3"/>
    <w:multiLevelType w:val="hybridMultilevel"/>
    <w:tmpl w:val="00FE5EC0"/>
    <w:lvl w:ilvl="0" w:tplc="2B4431F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550"/>
    <w:multiLevelType w:val="hybridMultilevel"/>
    <w:tmpl w:val="A552A8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4B70F8"/>
    <w:multiLevelType w:val="hybridMultilevel"/>
    <w:tmpl w:val="3C4475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1074F4"/>
    <w:multiLevelType w:val="hybridMultilevel"/>
    <w:tmpl w:val="1AFEF7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3A19CA"/>
    <w:multiLevelType w:val="hybridMultilevel"/>
    <w:tmpl w:val="290E71D2"/>
    <w:lvl w:ilvl="0" w:tplc="FA1474E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A1AA9"/>
    <w:multiLevelType w:val="hybridMultilevel"/>
    <w:tmpl w:val="DE5AA7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3F357C"/>
    <w:multiLevelType w:val="hybridMultilevel"/>
    <w:tmpl w:val="3FE225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00A92"/>
    <w:multiLevelType w:val="hybridMultilevel"/>
    <w:tmpl w:val="4B5A2A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E52D85"/>
    <w:multiLevelType w:val="hybridMultilevel"/>
    <w:tmpl w:val="FF4EE918"/>
    <w:lvl w:ilvl="0" w:tplc="56021D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957351"/>
    <w:multiLevelType w:val="hybridMultilevel"/>
    <w:tmpl w:val="85EC1416"/>
    <w:lvl w:ilvl="0" w:tplc="1FB2688A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B1CD0"/>
    <w:multiLevelType w:val="hybridMultilevel"/>
    <w:tmpl w:val="0BF05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6A1C55"/>
    <w:multiLevelType w:val="hybridMultilevel"/>
    <w:tmpl w:val="583EC8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FA1AA7"/>
    <w:multiLevelType w:val="hybridMultilevel"/>
    <w:tmpl w:val="5868E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435B"/>
    <w:multiLevelType w:val="hybridMultilevel"/>
    <w:tmpl w:val="7C485B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201695"/>
    <w:multiLevelType w:val="hybridMultilevel"/>
    <w:tmpl w:val="FB08052C"/>
    <w:lvl w:ilvl="0" w:tplc="7784697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8622A"/>
    <w:multiLevelType w:val="hybridMultilevel"/>
    <w:tmpl w:val="873EC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C2499D"/>
    <w:multiLevelType w:val="hybridMultilevel"/>
    <w:tmpl w:val="BE20703A"/>
    <w:lvl w:ilvl="0" w:tplc="F7982D4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CB06F9"/>
    <w:multiLevelType w:val="hybridMultilevel"/>
    <w:tmpl w:val="52169B90"/>
    <w:lvl w:ilvl="0" w:tplc="59F2F3E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44659"/>
    <w:multiLevelType w:val="hybridMultilevel"/>
    <w:tmpl w:val="354C17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2C6E2C"/>
    <w:multiLevelType w:val="hybridMultilevel"/>
    <w:tmpl w:val="AA2AA5D4"/>
    <w:lvl w:ilvl="0" w:tplc="338E2CC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3"/>
  </w:num>
  <w:num w:numId="4">
    <w:abstractNumId w:val="18"/>
  </w:num>
  <w:num w:numId="5">
    <w:abstractNumId w:val="7"/>
  </w:num>
  <w:num w:numId="6">
    <w:abstractNumId w:val="0"/>
  </w:num>
  <w:num w:numId="7">
    <w:abstractNumId w:val="26"/>
  </w:num>
  <w:num w:numId="8">
    <w:abstractNumId w:val="9"/>
  </w:num>
  <w:num w:numId="9">
    <w:abstractNumId w:val="27"/>
  </w:num>
  <w:num w:numId="10">
    <w:abstractNumId w:val="29"/>
  </w:num>
  <w:num w:numId="11">
    <w:abstractNumId w:val="5"/>
  </w:num>
  <w:num w:numId="12">
    <w:abstractNumId w:val="14"/>
  </w:num>
  <w:num w:numId="13">
    <w:abstractNumId w:val="19"/>
  </w:num>
  <w:num w:numId="14">
    <w:abstractNumId w:val="4"/>
  </w:num>
  <w:num w:numId="15">
    <w:abstractNumId w:val="10"/>
  </w:num>
  <w:num w:numId="16">
    <w:abstractNumId w:val="25"/>
  </w:num>
  <w:num w:numId="17">
    <w:abstractNumId w:val="13"/>
  </w:num>
  <w:num w:numId="18">
    <w:abstractNumId w:val="2"/>
  </w:num>
  <w:num w:numId="19">
    <w:abstractNumId w:val="16"/>
  </w:num>
  <w:num w:numId="20">
    <w:abstractNumId w:val="28"/>
  </w:num>
  <w:num w:numId="21">
    <w:abstractNumId w:val="6"/>
  </w:num>
  <w:num w:numId="22">
    <w:abstractNumId w:val="11"/>
  </w:num>
  <w:num w:numId="23">
    <w:abstractNumId w:val="15"/>
  </w:num>
  <w:num w:numId="24">
    <w:abstractNumId w:val="23"/>
  </w:num>
  <w:num w:numId="25">
    <w:abstractNumId w:val="12"/>
  </w:num>
  <w:num w:numId="26">
    <w:abstractNumId w:val="17"/>
  </w:num>
  <w:num w:numId="27">
    <w:abstractNumId w:val="21"/>
  </w:num>
  <w:num w:numId="28">
    <w:abstractNumId w:val="20"/>
  </w:num>
  <w:num w:numId="29">
    <w:abstractNumId w:val="22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772"/>
    <w:rsid w:val="0005354E"/>
    <w:rsid w:val="0008655A"/>
    <w:rsid w:val="000F6B1F"/>
    <w:rsid w:val="001225EB"/>
    <w:rsid w:val="001710EA"/>
    <w:rsid w:val="001B3FB5"/>
    <w:rsid w:val="00223C60"/>
    <w:rsid w:val="00285C95"/>
    <w:rsid w:val="00352A4B"/>
    <w:rsid w:val="003555A8"/>
    <w:rsid w:val="00362304"/>
    <w:rsid w:val="00370F26"/>
    <w:rsid w:val="003E56CE"/>
    <w:rsid w:val="003E5848"/>
    <w:rsid w:val="00401FB7"/>
    <w:rsid w:val="00422B5D"/>
    <w:rsid w:val="004C000E"/>
    <w:rsid w:val="00504DF1"/>
    <w:rsid w:val="0052636C"/>
    <w:rsid w:val="005C24A5"/>
    <w:rsid w:val="005E2039"/>
    <w:rsid w:val="00647FE4"/>
    <w:rsid w:val="0069660D"/>
    <w:rsid w:val="006A60A2"/>
    <w:rsid w:val="006C79B4"/>
    <w:rsid w:val="00764401"/>
    <w:rsid w:val="007B7833"/>
    <w:rsid w:val="007F1DE6"/>
    <w:rsid w:val="008709F1"/>
    <w:rsid w:val="008D7B20"/>
    <w:rsid w:val="008F1392"/>
    <w:rsid w:val="00946344"/>
    <w:rsid w:val="009543D2"/>
    <w:rsid w:val="00967923"/>
    <w:rsid w:val="00992F35"/>
    <w:rsid w:val="00A508E9"/>
    <w:rsid w:val="00AC69D8"/>
    <w:rsid w:val="00AE284A"/>
    <w:rsid w:val="00B158AF"/>
    <w:rsid w:val="00BA26B9"/>
    <w:rsid w:val="00BE4F8A"/>
    <w:rsid w:val="00C05772"/>
    <w:rsid w:val="00C07BE1"/>
    <w:rsid w:val="00C83186"/>
    <w:rsid w:val="00CD303E"/>
    <w:rsid w:val="00D230DD"/>
    <w:rsid w:val="00DA1BC2"/>
    <w:rsid w:val="00DB0F4C"/>
    <w:rsid w:val="00EB03AA"/>
    <w:rsid w:val="00ED422D"/>
    <w:rsid w:val="00EE63EE"/>
    <w:rsid w:val="00F10ED2"/>
    <w:rsid w:val="00F55730"/>
    <w:rsid w:val="00FA439C"/>
    <w:rsid w:val="00FC3EE3"/>
    <w:rsid w:val="00FD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586E8"/>
  <w15:docId w15:val="{2D9EBBDA-5E2E-426A-900E-058A5083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ED2"/>
    <w:pPr>
      <w:spacing w:after="360" w:line="240" w:lineRule="auto"/>
    </w:pPr>
    <w:rPr>
      <w:rFonts w:ascii="Helvetica Neue Light" w:hAnsi="Helvetica Neue Ligh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FB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1FB7"/>
  </w:style>
  <w:style w:type="paragraph" w:styleId="Footer">
    <w:name w:val="footer"/>
    <w:basedOn w:val="Normal"/>
    <w:link w:val="FooterChar"/>
    <w:uiPriority w:val="99"/>
    <w:unhideWhenUsed/>
    <w:rsid w:val="00946344"/>
    <w:pPr>
      <w:tabs>
        <w:tab w:val="left" w:pos="2800"/>
        <w:tab w:val="left" w:pos="5558"/>
        <w:tab w:val="right" w:pos="9026"/>
      </w:tabs>
      <w:spacing w:after="0"/>
    </w:pPr>
    <w:rPr>
      <w:color w:val="71758A" w:themeColor="accent6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6344"/>
    <w:rPr>
      <w:color w:val="71758A" w:themeColor="accent6"/>
      <w:sz w:val="18"/>
      <w:szCs w:val="18"/>
    </w:rPr>
  </w:style>
  <w:style w:type="paragraph" w:customStyle="1" w:styleId="Bodycopy">
    <w:name w:val="Body copy"/>
    <w:basedOn w:val="Normal"/>
    <w:qFormat/>
    <w:rsid w:val="00F10ED2"/>
  </w:style>
  <w:style w:type="paragraph" w:customStyle="1" w:styleId="NameSurname">
    <w:name w:val="Name Surname"/>
    <w:basedOn w:val="Bodycopy"/>
    <w:qFormat/>
    <w:rsid w:val="00F10ED2"/>
    <w:pPr>
      <w:spacing w:before="840" w:after="0"/>
    </w:pPr>
  </w:style>
  <w:style w:type="paragraph" w:customStyle="1" w:styleId="Jobtitle">
    <w:name w:val="Job title"/>
    <w:basedOn w:val="Bodycopy"/>
    <w:qFormat/>
    <w:rsid w:val="00F10ED2"/>
    <w:rPr>
      <w:color w:val="71758A" w:themeColor="accent6"/>
    </w:rPr>
  </w:style>
  <w:style w:type="character" w:customStyle="1" w:styleId="apple-converted-space">
    <w:name w:val="apple-converted-space"/>
    <w:basedOn w:val="DefaultParagraphFont"/>
    <w:rsid w:val="00285C95"/>
  </w:style>
  <w:style w:type="paragraph" w:styleId="ListParagraph">
    <w:name w:val="List Paragraph"/>
    <w:basedOn w:val="Normal"/>
    <w:uiPriority w:val="34"/>
    <w:qFormat/>
    <w:rsid w:val="008D7B20"/>
    <w:pPr>
      <w:spacing w:after="200" w:line="276" w:lineRule="auto"/>
      <w:ind w:left="720"/>
      <w:contextualSpacing/>
    </w:pPr>
    <w:rPr>
      <w:rFonts w:asciiTheme="minorHAnsi" w:eastAsiaTheme="minorHAnsi" w:hAnsiTheme="minorHAnsi"/>
      <w:sz w:val="22"/>
      <w:szCs w:val="22"/>
      <w:lang w:val="en-IN" w:eastAsia="en-US"/>
    </w:rPr>
  </w:style>
  <w:style w:type="character" w:styleId="Hyperlink">
    <w:name w:val="Hyperlink"/>
    <w:basedOn w:val="DefaultParagraphFont"/>
    <w:uiPriority w:val="99"/>
    <w:unhideWhenUsed/>
    <w:rsid w:val="007644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ackerrank.com/certificates/a7e326db7110" TargetMode="External"/><Relationship Id="rId5" Type="http://schemas.openxmlformats.org/officeDocument/2006/relationships/styles" Target="styles.xml"/><Relationship Id="rId15" Type="http://schemas.openxmlformats.org/officeDocument/2006/relationships/oleObject" Target="embeddings/oleObject2.bin"/><Relationship Id="rId10" Type="http://schemas.openxmlformats.org/officeDocument/2006/relationships/hyperlink" Target="mailto:Kiran.gntdm@gmail.com" TargetMode="External"/><Relationship Id="rId19" Type="http://schemas.openxmlformats.org/officeDocument/2006/relationships/oleObject" Target="embeddings/oleObject4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da\Downloads\Ascendion%20Letterhead%20v3%20(US%20address%20&amp;%20phone)%20(2).dotx" TargetMode="External"/></Relationships>
</file>

<file path=word/theme/theme1.xml><?xml version="1.0" encoding="utf-8"?>
<a:theme xmlns:a="http://schemas.openxmlformats.org/drawingml/2006/main" name="Office Theme">
  <a:themeElements>
    <a:clrScheme name="Ascendion">
      <a:dk1>
        <a:srgbClr val="000000"/>
      </a:dk1>
      <a:lt1>
        <a:srgbClr val="FFFFFF"/>
      </a:lt1>
      <a:dk2>
        <a:srgbClr val="202020"/>
      </a:dk2>
      <a:lt2>
        <a:srgbClr val="AFAAB9"/>
      </a:lt2>
      <a:accent1>
        <a:srgbClr val="008567"/>
      </a:accent1>
      <a:accent2>
        <a:srgbClr val="E3056C"/>
      </a:accent2>
      <a:accent3>
        <a:srgbClr val="FFC000"/>
      </a:accent3>
      <a:accent4>
        <a:srgbClr val="7161E2"/>
      </a:accent4>
      <a:accent5>
        <a:srgbClr val="CF4800"/>
      </a:accent5>
      <a:accent6>
        <a:srgbClr val="71758A"/>
      </a:accent6>
      <a:hlink>
        <a:srgbClr val="0563C1"/>
      </a:hlink>
      <a:folHlink>
        <a:srgbClr val="954F72"/>
      </a:folHlink>
    </a:clrScheme>
    <a:fontScheme name="Helvetica Neue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5DBEB4A6CCE4EADB0F839394D81CD" ma:contentTypeVersion="14" ma:contentTypeDescription="Create a new document." ma:contentTypeScope="" ma:versionID="a0b77e3d898cdcc63b8553fd741f8546">
  <xsd:schema xmlns:xsd="http://www.w3.org/2001/XMLSchema" xmlns:xs="http://www.w3.org/2001/XMLSchema" xmlns:p="http://schemas.microsoft.com/office/2006/metadata/properties" xmlns:ns2="36508d21-8fff-431f-a406-9b6bf26175dc" xmlns:ns3="c5113c95-015b-4820-b6a3-818f9e6dc093" targetNamespace="http://schemas.microsoft.com/office/2006/metadata/properties" ma:root="true" ma:fieldsID="9ed7c512ead04e82acf522e076b6ceb1" ns2:_="" ns3:_="">
    <xsd:import namespace="36508d21-8fff-431f-a406-9b6bf26175dc"/>
    <xsd:import namespace="c5113c95-015b-4820-b6a3-818f9e6dc0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08d21-8fff-431f-a406-9b6bf26175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f13d88-b218-4f5c-8267-2cd125023a76}" ma:internalName="TaxCatchAll" ma:showField="CatchAllData" ma:web="36508d21-8fff-431f-a406-9b6bf2617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3c95-015b-4820-b6a3-818f9e6dc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afb2a67-62c7-4b1b-9e2c-5fa2ecb7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508d21-8fff-431f-a406-9b6bf26175dc" xsi:nil="true"/>
    <lcf76f155ced4ddcb4097134ff3c332f xmlns="c5113c95-015b-4820-b6a3-818f9e6dc0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CBBC00-5166-4E98-B90D-61AB33468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508d21-8fff-431f-a406-9b6bf26175dc"/>
    <ds:schemaRef ds:uri="c5113c95-015b-4820-b6a3-818f9e6dc0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631B96-2D6F-42C4-9E7D-A222DC291C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D7777B-4C62-4728-BA09-B6DC5A58D019}">
  <ds:schemaRefs>
    <ds:schemaRef ds:uri="http://schemas.microsoft.com/office/2006/metadata/properties"/>
    <ds:schemaRef ds:uri="http://schemas.microsoft.com/office/infopath/2007/PartnerControls"/>
    <ds:schemaRef ds:uri="36508d21-8fff-431f-a406-9b6bf26175dc"/>
    <ds:schemaRef ds:uri="c5113c95-015b-4820-b6a3-818f9e6dc0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Ascendion Letterhead v3 (US address &amp; phone) (2)</Template>
  <TotalTime>1273</TotalTime>
  <Pages>2</Pages>
  <Words>776</Words>
  <Characters>5025</Characters>
  <Application>Microsoft Office Word</Application>
  <DocSecurity>0</DocSecurity>
  <Lines>119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</vt:lpstr>
    </vt:vector>
  </TitlesOfParts>
  <Company>Ascendion</Company>
  <LinksUpToDate>false</LinksUpToDate>
  <CharactersWithSpaces>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Mohammed Shadab</dc:creator>
  <cp:lastModifiedBy>Gunturu, Kirankumar (EXTERNAL)</cp:lastModifiedBy>
  <cp:revision>26</cp:revision>
  <dcterms:created xsi:type="dcterms:W3CDTF">2023-01-05T19:20:00Z</dcterms:created>
  <dcterms:modified xsi:type="dcterms:W3CDTF">2023-06-29T14:06:00Z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0x0101002985DBEB4A6CCE4EADB0F839394D81CD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